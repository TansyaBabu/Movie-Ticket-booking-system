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60708410"/>
        <w:docPartObj>
          <w:docPartGallery w:val="Cover Pages"/>
          <w:docPartUnique/>
        </w:docPartObj>
      </w:sdtPr>
      <w:sdtEndPr>
        <w:rPr>
          <w:sz w:val="72"/>
          <w:szCs w:val="72"/>
        </w:rPr>
      </w:sdtEndPr>
      <w:sdtContent>
        <w:p w14:paraId="64514116" w14:textId="77777777" w:rsidR="00076E97" w:rsidRDefault="00DE259D">
          <w:r w:rsidRPr="0092197E">
            <w:rPr>
              <w:noProof/>
              <w:sz w:val="72"/>
              <w:szCs w:val="72"/>
              <w:lang w:val="en-IN" w:eastAsia="en-IN" w:bidi="ml-IN"/>
            </w:rPr>
            <w:drawing>
              <wp:anchor distT="0" distB="0" distL="114300" distR="114300" simplePos="0" relativeHeight="251663360" behindDoc="0" locked="0" layoutInCell="1" allowOverlap="1" wp14:anchorId="632D612F">
                <wp:simplePos x="0" y="0"/>
                <wp:positionH relativeFrom="column">
                  <wp:posOffset>1534795</wp:posOffset>
                </wp:positionH>
                <wp:positionV relativeFrom="paragraph">
                  <wp:posOffset>228600</wp:posOffset>
                </wp:positionV>
                <wp:extent cx="2575560" cy="1679180"/>
                <wp:effectExtent l="0" t="0" r="0" b="0"/>
                <wp:wrapNone/>
                <wp:docPr id="2" name="Picture 2" descr="D:\Downloads\ajce_autonomous-logo (1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Downloads\ajce_autonomous-logo (1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75560" cy="167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76E97">
            <w:rPr>
              <w:noProof/>
              <w:lang w:val="en-IN" w:eastAsia="en-IN" w:bidi="ml-I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EF6351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307AC4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1C3AD32B" w14:textId="77777777" w:rsidR="00076E97" w:rsidRDefault="00DE259D">
          <w:pPr>
            <w:rPr>
              <w:rFonts w:asciiTheme="majorHAnsi" w:eastAsiaTheme="majorEastAsia" w:hAnsiTheme="majorHAnsi" w:cstheme="majorBidi"/>
              <w:color w:val="FFFFFF" w:themeColor="background1"/>
              <w:spacing w:val="-10"/>
              <w:kern w:val="28"/>
              <w:sz w:val="72"/>
              <w:szCs w:val="72"/>
            </w:rPr>
          </w:pPr>
          <w:r w:rsidRPr="00F74B6E">
            <w:rPr>
              <w:noProof/>
              <w:lang w:val="en-IN" w:eastAsia="en-IN" w:bidi="ml-IN"/>
            </w:rPr>
            <w:drawing>
              <wp:anchor distT="0" distB="0" distL="114300" distR="114300" simplePos="0" relativeHeight="251664384" behindDoc="0" locked="0" layoutInCell="1" allowOverlap="1" wp14:anchorId="265FBE93">
                <wp:simplePos x="0" y="0"/>
                <wp:positionH relativeFrom="column">
                  <wp:posOffset>-140335</wp:posOffset>
                </wp:positionH>
                <wp:positionV relativeFrom="paragraph">
                  <wp:posOffset>7292340</wp:posOffset>
                </wp:positionV>
                <wp:extent cx="2527300" cy="571239"/>
                <wp:effectExtent l="0" t="0" r="6350" b="635"/>
                <wp:wrapNone/>
                <wp:docPr id="3" name="Picture 3" descr="D:\Downloads\mca_logo (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D:\Downloads\mca_logo (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27300" cy="5712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05C13">
            <w:rPr>
              <w:noProof/>
              <w:lang w:val="en-IN" w:eastAsia="en-IN" w:bidi="ml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21ED39C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6553200</wp:posOffset>
                    </wp:positionV>
                    <wp:extent cx="7315200" cy="1009650"/>
                    <wp:effectExtent l="0" t="0" r="0" b="889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B257DD" w14:textId="77777777" w:rsidR="00076E97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0"/>
                                    <w:szCs w:val="30"/>
                                  </w:rPr>
                                </w:pPr>
                                <w:r w:rsidRPr="00405C13">
                                  <w:rPr>
                                    <w:color w:val="5B9BD5" w:themeColor="accent1"/>
                                    <w:sz w:val="30"/>
                                    <w:szCs w:val="30"/>
                                  </w:rPr>
                                  <w:t>Scrum Master</w:t>
                                </w:r>
                              </w:p>
                              <w:p w14:paraId="0FE1BB24" w14:textId="4261540B" w:rsidR="00405C13" w:rsidRPr="00405C13" w:rsidRDefault="00215D52">
                                <w:pPr>
                                  <w:pStyle w:val="NoSpacing"/>
                                  <w:jc w:val="right"/>
                                  <w:rPr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sz w:val="30"/>
                                    <w:szCs w:val="30"/>
                                  </w:rPr>
                                  <w:t xml:space="preserve">Dr. </w:t>
                                </w:r>
                                <w:proofErr w:type="spellStart"/>
                                <w:r>
                                  <w:rPr>
                                    <w:sz w:val="30"/>
                                    <w:szCs w:val="30"/>
                                  </w:rPr>
                                  <w:t>Bijimol</w:t>
                                </w:r>
                                <w:proofErr w:type="spellEnd"/>
                                <w:r>
                                  <w:rPr>
                                    <w:sz w:val="30"/>
                                    <w:szCs w:val="30"/>
                                  </w:rPr>
                                  <w:t xml:space="preserve"> T.K.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61D4FF4F" w14:textId="2833E628" w:rsidR="00076E97" w:rsidRDefault="00076E97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Ass</w:t>
                                    </w:r>
                                    <w:r w:rsidR="00215D5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ociate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Professor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Department of Computer Applications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421ED39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18.05pt;margin-top:516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" filled="f" stroked="f" strokeweight=".5pt">
                    <v:textbox style="mso-fit-shape-to-text:t" inset="126pt,0,54pt,0">
                      <w:txbxContent>
                        <w:p w14:paraId="77B257DD" w14:textId="77777777" w:rsidR="00076E97" w:rsidRDefault="00076E97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0"/>
                              <w:szCs w:val="30"/>
                            </w:rPr>
                          </w:pPr>
                          <w:r w:rsidRPr="00405C13">
                            <w:rPr>
                              <w:color w:val="5B9BD5" w:themeColor="accent1"/>
                              <w:sz w:val="30"/>
                              <w:szCs w:val="30"/>
                            </w:rPr>
                            <w:t>Scrum Master</w:t>
                          </w:r>
                        </w:p>
                        <w:p w14:paraId="0FE1BB24" w14:textId="4261540B" w:rsidR="00405C13" w:rsidRPr="00405C13" w:rsidRDefault="00215D52">
                          <w:pPr>
                            <w:pStyle w:val="NoSpacing"/>
                            <w:jc w:val="right"/>
                            <w:rPr>
                              <w:sz w:val="30"/>
                              <w:szCs w:val="30"/>
                            </w:rPr>
                          </w:pPr>
                          <w:r>
                            <w:rPr>
                              <w:sz w:val="30"/>
                              <w:szCs w:val="30"/>
                            </w:rPr>
                            <w:t xml:space="preserve">Dr. </w:t>
                          </w:r>
                          <w:proofErr w:type="spellStart"/>
                          <w:r>
                            <w:rPr>
                              <w:sz w:val="30"/>
                              <w:szCs w:val="30"/>
                            </w:rPr>
                            <w:t>Bijimol</w:t>
                          </w:r>
                          <w:proofErr w:type="spellEnd"/>
                          <w:r>
                            <w:rPr>
                              <w:sz w:val="30"/>
                              <w:szCs w:val="30"/>
                            </w:rPr>
                            <w:t xml:space="preserve"> T.K.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61D4FF4F" w14:textId="2833E628" w:rsidR="00076E97" w:rsidRDefault="00076E97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Ass</w:t>
                              </w:r>
                              <w:r w:rsidR="00215D5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ociate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Professor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Department of Computer Applications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405C13">
            <w:rPr>
              <w:noProof/>
              <w:lang w:val="en-IN" w:eastAsia="en-IN" w:bidi="ml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3A8E914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2438400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5BD164" w14:textId="77777777" w:rsidR="00076E97" w:rsidRDefault="00000000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76E97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INSTHELPER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Arial" w:hAnsi="Arial" w:cs="Arial"/>
                                    <w:color w:val="222222"/>
                                    <w:sz w:val="36"/>
                                    <w:szCs w:val="36"/>
                                    <w:shd w:val="clear" w:color="auto" w:fill="FFFFFF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47CDB12" w14:textId="77777777" w:rsidR="00076E97" w:rsidRDefault="00076E9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76E97">
                                      <w:rPr>
                                        <w:rFonts w:ascii="Arial" w:hAnsi="Arial" w:cs="Arial"/>
                                        <w:color w:val="222222"/>
                                        <w:sz w:val="36"/>
                                        <w:szCs w:val="36"/>
                                        <w:shd w:val="clear" w:color="auto" w:fill="FFFFFF"/>
                                      </w:rPr>
                                      <w:t>20INMCA509 - Mini Project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3A8E914" id="Text Box 154" o:spid="_x0000_s1027" type="#_x0000_t202" style="position:absolute;margin-left:18.05pt;margin-top:192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" filled="f" stroked="f" strokeweight=".5pt">
                    <v:textbox inset="126pt,0,54pt,0">
                      <w:txbxContent>
                        <w:p w14:paraId="735BD164" w14:textId="77777777" w:rsidR="00076E97" w:rsidRDefault="00000000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76E97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INSTHELPER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Arial" w:hAnsi="Arial" w:cs="Arial"/>
                              <w:color w:val="222222"/>
                              <w:sz w:val="36"/>
                              <w:szCs w:val="36"/>
                              <w:shd w:val="clear" w:color="auto" w:fill="FFFFFF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47CDB12" w14:textId="77777777" w:rsidR="00076E97" w:rsidRDefault="00076E9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76E97">
                                <w:rPr>
                                  <w:rFonts w:ascii="Arial" w:hAnsi="Arial" w:cs="Arial"/>
                                  <w:color w:val="222222"/>
                                  <w:sz w:val="36"/>
                                  <w:szCs w:val="36"/>
                                  <w:shd w:val="clear" w:color="auto" w:fill="FFFFFF"/>
                                </w:rPr>
                                <w:t>20INMCA509 - Mini Project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76E97">
            <w:rPr>
              <w:noProof/>
              <w:lang w:val="en-IN" w:eastAsia="en-IN" w:bidi="ml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2028332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7740015</wp:posOffset>
                    </wp:positionV>
                    <wp:extent cx="7315200" cy="1447800"/>
                    <wp:effectExtent l="0" t="0" r="0" b="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447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B93B7F" w14:textId="3EED01FC" w:rsidR="0058175E" w:rsidRPr="00405C13" w:rsidRDefault="00215D52" w:rsidP="007927C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30"/>
                                    <w:szCs w:val="30"/>
                                  </w:rPr>
                                  <w:t>Tansya Babu</w:t>
                                </w:r>
                              </w:p>
                              <w:p w14:paraId="5E2C67E7" w14:textId="483139F7" w:rsidR="00076E97" w:rsidRPr="00405C13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405C13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AJC20MCA-I0</w:t>
                                </w:r>
                                <w:r w:rsidR="00215D52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54</w:t>
                                </w:r>
                              </w:p>
                              <w:p w14:paraId="689AF0FE" w14:textId="77777777" w:rsidR="00076E97" w:rsidRPr="00405C13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405C13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INMCA2020-25 S9</w:t>
                                </w:r>
                              </w:p>
                              <w:p w14:paraId="1B1C2594" w14:textId="77777777" w:rsidR="00076E97" w:rsidRPr="00405C13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405C13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Git </w:t>
                                </w:r>
                                <w:proofErr w:type="spellStart"/>
                                <w:r w:rsidRPr="00405C13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url</w:t>
                                </w:r>
                                <w:proofErr w:type="spellEnd"/>
                              </w:p>
                              <w:p w14:paraId="21DA686C" w14:textId="6429A638" w:rsidR="00076E97" w:rsidRPr="00405C13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405C13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E Mail</w:t>
                                </w:r>
                                <w:r w:rsidR="00215D52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tansyababu2025@mca.ajce.in</w:t>
                                </w:r>
                              </w:p>
                              <w:p w14:paraId="52E4BFEA" w14:textId="77777777" w:rsidR="00076E97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028332" id="Text Box 152" o:spid="_x0000_s1028" type="#_x0000_t202" style="position:absolute;margin-left:18.05pt;margin-top:609.45pt;width:8in;height:114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" filled="f" stroked="f" strokeweight=".5pt">
                    <v:textbox inset="126pt,0,54pt,0">
                      <w:txbxContent>
                        <w:p w14:paraId="75B93B7F" w14:textId="3EED01FC" w:rsidR="0058175E" w:rsidRPr="00405C13" w:rsidRDefault="00215D52" w:rsidP="007927C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30"/>
                              <w:szCs w:val="3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30"/>
                              <w:szCs w:val="30"/>
                            </w:rPr>
                            <w:t>Tansya Babu</w:t>
                          </w:r>
                        </w:p>
                        <w:p w14:paraId="5E2C67E7" w14:textId="483139F7" w:rsidR="00076E97" w:rsidRPr="00405C13" w:rsidRDefault="00076E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405C13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AJC20MCA-I0</w:t>
                          </w:r>
                          <w:r w:rsidR="00215D52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54</w:t>
                          </w:r>
                        </w:p>
                        <w:p w14:paraId="689AF0FE" w14:textId="77777777" w:rsidR="00076E97" w:rsidRPr="00405C13" w:rsidRDefault="00076E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405C13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INMCA2020-25 S9</w:t>
                          </w:r>
                        </w:p>
                        <w:p w14:paraId="1B1C2594" w14:textId="77777777" w:rsidR="00076E97" w:rsidRPr="00405C13" w:rsidRDefault="00076E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405C13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Git </w:t>
                          </w:r>
                          <w:proofErr w:type="spellStart"/>
                          <w:r w:rsidRPr="00405C13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url</w:t>
                          </w:r>
                          <w:proofErr w:type="spellEnd"/>
                        </w:p>
                        <w:p w14:paraId="21DA686C" w14:textId="6429A638" w:rsidR="00076E97" w:rsidRPr="00405C13" w:rsidRDefault="00076E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405C13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E Mail</w:t>
                          </w:r>
                          <w:r w:rsidR="00215D52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tansyababu2025@mca.ajce.in</w:t>
                          </w:r>
                        </w:p>
                        <w:p w14:paraId="52E4BFEA" w14:textId="77777777" w:rsidR="00076E97" w:rsidRDefault="00076E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76E97">
            <w:rPr>
              <w:sz w:val="72"/>
              <w:szCs w:val="72"/>
            </w:rPr>
            <w:br w:type="page"/>
          </w:r>
        </w:p>
      </w:sdtContent>
    </w:sdt>
    <w:p w14:paraId="17C3DADC" w14:textId="60417B0E" w:rsidR="00076E97" w:rsidRPr="00076E97" w:rsidRDefault="00076E97" w:rsidP="00076E97">
      <w:pPr>
        <w:pStyle w:val="TOCHeading"/>
        <w:rPr>
          <w:sz w:val="56"/>
          <w:szCs w:val="48"/>
        </w:rPr>
      </w:pPr>
      <w:r>
        <w:lastRenderedPageBreak/>
        <w:t>ABSTR</w:t>
      </w:r>
      <w:r w:rsidR="00B9595F">
        <w:t>A</w:t>
      </w:r>
      <w:r>
        <w:t>CT</w:t>
      </w:r>
    </w:p>
    <w:p w14:paraId="3FBB251E" w14:textId="77777777" w:rsidR="00076E97" w:rsidRDefault="00076E97"/>
    <w:p w14:paraId="4E7C3D5B" w14:textId="77777777" w:rsidR="00215D52" w:rsidRDefault="00215D52" w:rsidP="00215D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Abstract</w:t>
      </w:r>
      <w:r>
        <w:rPr>
          <w:rFonts w:ascii="Times New Roman" w:hAnsi="Times New Roman" w:cs="Times New Roman"/>
          <w:sz w:val="28"/>
          <w:szCs w:val="28"/>
        </w:rPr>
        <w:t>: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The Online Movie Ticketing System is a comprehensive web-based application designed to simplify the process of booking movie tickets. This system aims to enhance the movie-going experience by providing a convenient and user-friendly platform for users to browse, select, and book tickets for movies at their preferred theaters. The system is built using modern web technologies and ensures a seamless integration between users and cinema operators.</w:t>
      </w:r>
    </w:p>
    <w:p w14:paraId="0F4AB244" w14:textId="77777777" w:rsidR="00215D52" w:rsidRDefault="00215D52" w:rsidP="00215D5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A584E3" w14:textId="77777777" w:rsidR="00215D52" w:rsidRDefault="00215D52" w:rsidP="00215D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User Side Functionalities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4BE7DC6B" w14:textId="77777777" w:rsidR="00215D52" w:rsidRDefault="00215D52" w:rsidP="00215D52">
      <w:pPr>
        <w:numPr>
          <w:ilvl w:val="0"/>
          <w:numId w:val="34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User Registration and Login: </w:t>
      </w:r>
    </w:p>
    <w:p w14:paraId="18FFDA8D" w14:textId="77777777" w:rsidR="00215D52" w:rsidRDefault="00215D52" w:rsidP="00215D52">
      <w:pPr>
        <w:numPr>
          <w:ilvl w:val="0"/>
          <w:numId w:val="34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Profile Management: </w:t>
      </w:r>
    </w:p>
    <w:p w14:paraId="2A70195B" w14:textId="77777777" w:rsidR="00215D52" w:rsidRDefault="00215D52" w:rsidP="00215D52">
      <w:pPr>
        <w:numPr>
          <w:ilvl w:val="0"/>
          <w:numId w:val="34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Browse Movies: </w:t>
      </w:r>
    </w:p>
    <w:p w14:paraId="29899280" w14:textId="77777777" w:rsidR="00215D52" w:rsidRDefault="00215D52" w:rsidP="00215D52">
      <w:pPr>
        <w:numPr>
          <w:ilvl w:val="0"/>
          <w:numId w:val="34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Movie Details</w:t>
      </w:r>
    </w:p>
    <w:p w14:paraId="1DC5F532" w14:textId="77777777" w:rsidR="00215D52" w:rsidRDefault="00215D52" w:rsidP="00215D52">
      <w:pPr>
        <w:numPr>
          <w:ilvl w:val="0"/>
          <w:numId w:val="34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Showtimes and Theaters: </w:t>
      </w:r>
    </w:p>
    <w:p w14:paraId="4E5C3796" w14:textId="77777777" w:rsidR="00215D52" w:rsidRDefault="00215D52" w:rsidP="00215D52">
      <w:pPr>
        <w:numPr>
          <w:ilvl w:val="0"/>
          <w:numId w:val="34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Seat Selection: </w:t>
      </w:r>
    </w:p>
    <w:p w14:paraId="42CD46B7" w14:textId="77777777" w:rsidR="00215D52" w:rsidRDefault="00215D52" w:rsidP="00215D52">
      <w:pPr>
        <w:numPr>
          <w:ilvl w:val="0"/>
          <w:numId w:val="34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Booking and Payment: </w:t>
      </w:r>
    </w:p>
    <w:p w14:paraId="581EB06C" w14:textId="77777777" w:rsidR="00215D52" w:rsidRDefault="00215D52" w:rsidP="00215D52">
      <w:pPr>
        <w:numPr>
          <w:ilvl w:val="0"/>
          <w:numId w:val="34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Order Confirmation:</w:t>
      </w:r>
    </w:p>
    <w:p w14:paraId="2C630630" w14:textId="77777777" w:rsidR="00215D52" w:rsidRDefault="00215D52" w:rsidP="00215D52">
      <w:pPr>
        <w:numPr>
          <w:ilvl w:val="0"/>
          <w:numId w:val="34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Booking History: </w:t>
      </w:r>
    </w:p>
    <w:p w14:paraId="6DF128F1" w14:textId="77777777" w:rsidR="00215D52" w:rsidRDefault="00215D52" w:rsidP="00215D52">
      <w:pPr>
        <w:numPr>
          <w:ilvl w:val="0"/>
          <w:numId w:val="34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Reviews and Ratings: </w:t>
      </w:r>
    </w:p>
    <w:p w14:paraId="2475055E" w14:textId="77777777" w:rsidR="00215D52" w:rsidRDefault="00215D52" w:rsidP="00215D5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7BC86A8" w14:textId="3E6ADB8A" w:rsidR="00215D52" w:rsidRDefault="00215D52" w:rsidP="00215D52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Admin Side Functionalities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686C474" w14:textId="77777777" w:rsidR="00215D52" w:rsidRDefault="00215D52" w:rsidP="00215D52">
      <w:pPr>
        <w:numPr>
          <w:ilvl w:val="0"/>
          <w:numId w:val="35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Admin Login: </w:t>
      </w:r>
    </w:p>
    <w:p w14:paraId="2B2B85C9" w14:textId="77777777" w:rsidR="00215D52" w:rsidRDefault="00215D52" w:rsidP="00215D52">
      <w:pPr>
        <w:numPr>
          <w:ilvl w:val="0"/>
          <w:numId w:val="35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Movie Management: </w:t>
      </w:r>
    </w:p>
    <w:p w14:paraId="3FB83C5F" w14:textId="77777777" w:rsidR="00215D52" w:rsidRDefault="00215D52" w:rsidP="00215D52">
      <w:pPr>
        <w:numPr>
          <w:ilvl w:val="0"/>
          <w:numId w:val="35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Showtime Management: </w:t>
      </w:r>
    </w:p>
    <w:p w14:paraId="19F0E5E0" w14:textId="77777777" w:rsidR="00215D52" w:rsidRDefault="00215D52" w:rsidP="00215D52">
      <w:pPr>
        <w:numPr>
          <w:ilvl w:val="0"/>
          <w:numId w:val="35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Theater Management: </w:t>
      </w:r>
    </w:p>
    <w:p w14:paraId="49AF824A" w14:textId="77777777" w:rsidR="00215D52" w:rsidRDefault="00215D52" w:rsidP="00215D52">
      <w:pPr>
        <w:numPr>
          <w:ilvl w:val="0"/>
          <w:numId w:val="35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Booking Management: </w:t>
      </w:r>
    </w:p>
    <w:p w14:paraId="6D262866" w14:textId="77777777" w:rsidR="00215D52" w:rsidRDefault="00215D52" w:rsidP="00215D52">
      <w:pPr>
        <w:numPr>
          <w:ilvl w:val="0"/>
          <w:numId w:val="35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User Management: </w:t>
      </w:r>
    </w:p>
    <w:p w14:paraId="6BE8B0E3" w14:textId="77777777" w:rsidR="00215D52" w:rsidRDefault="00215D52" w:rsidP="00215D52">
      <w:pPr>
        <w:numPr>
          <w:ilvl w:val="0"/>
          <w:numId w:val="35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Reports and Analytics: </w:t>
      </w:r>
    </w:p>
    <w:p w14:paraId="58D6DA97" w14:textId="77777777" w:rsidR="00215D52" w:rsidRDefault="00215D52" w:rsidP="00215D52">
      <w:pPr>
        <w:numPr>
          <w:ilvl w:val="0"/>
          <w:numId w:val="35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Notifications:</w:t>
      </w:r>
    </w:p>
    <w:p w14:paraId="458CC2E0" w14:textId="77777777" w:rsidR="00215D52" w:rsidRDefault="00215D52" w:rsidP="00215D52">
      <w:pPr>
        <w:numPr>
          <w:ilvl w:val="0"/>
          <w:numId w:val="35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Technology Stack:</w:t>
      </w:r>
    </w:p>
    <w:p w14:paraId="441CD40E" w14:textId="77777777" w:rsidR="00215D52" w:rsidRDefault="00215D52" w:rsidP="00215D52">
      <w:pPr>
        <w:numPr>
          <w:ilvl w:val="0"/>
          <w:numId w:val="36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Backend</w:t>
      </w:r>
      <w:r>
        <w:rPr>
          <w:rFonts w:ascii="Times New Roman" w:hAnsi="Times New Roman" w:cs="Times New Roman"/>
          <w:sz w:val="28"/>
          <w:szCs w:val="28"/>
        </w:rPr>
        <w:t>: Python with Django framework</w:t>
      </w:r>
    </w:p>
    <w:p w14:paraId="20FFFE45" w14:textId="77777777" w:rsidR="00215D52" w:rsidRDefault="00215D52" w:rsidP="00215D52">
      <w:pPr>
        <w:numPr>
          <w:ilvl w:val="0"/>
          <w:numId w:val="36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Frontend</w:t>
      </w:r>
      <w:r>
        <w:rPr>
          <w:rFonts w:ascii="Times New Roman" w:hAnsi="Times New Roman" w:cs="Times New Roman"/>
          <w:sz w:val="28"/>
          <w:szCs w:val="28"/>
        </w:rPr>
        <w:t>: HTML, CSS, JavaScript, Bootstrap for responsiveness</w:t>
      </w:r>
    </w:p>
    <w:p w14:paraId="17CA6719" w14:textId="77777777" w:rsidR="00215D52" w:rsidRDefault="00215D52" w:rsidP="00215D5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E1EF3E" w14:textId="77777777" w:rsidR="00215D52" w:rsidRDefault="00215D52" w:rsidP="00215D5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Main Project</w:t>
      </w:r>
    </w:p>
    <w:p w14:paraId="58A3EA19" w14:textId="77777777" w:rsidR="00215D52" w:rsidRDefault="00215D52" w:rsidP="00215D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Functionalities</w:t>
      </w:r>
    </w:p>
    <w:p w14:paraId="2358B35A" w14:textId="77777777" w:rsidR="00215D52" w:rsidRDefault="00215D52" w:rsidP="00215D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Advanced Personalization and Recommendations</w:t>
      </w:r>
    </w:p>
    <w:p w14:paraId="1CE53740" w14:textId="77777777" w:rsidR="00215D52" w:rsidRDefault="00215D52" w:rsidP="00215D52">
      <w:pPr>
        <w:numPr>
          <w:ilvl w:val="0"/>
          <w:numId w:val="37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AI-Driven Recommendations: </w:t>
      </w:r>
    </w:p>
    <w:p w14:paraId="20854487" w14:textId="77777777" w:rsidR="00215D52" w:rsidRDefault="00215D52" w:rsidP="00215D52">
      <w:pPr>
        <w:numPr>
          <w:ilvl w:val="0"/>
          <w:numId w:val="37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Dynamic Seat Recommendations: </w:t>
      </w:r>
    </w:p>
    <w:p w14:paraId="33A2C450" w14:textId="77777777" w:rsidR="00215D52" w:rsidRDefault="00215D52" w:rsidP="00215D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2. Integrated Food and Beverage Ordering</w:t>
      </w:r>
    </w:p>
    <w:p w14:paraId="0651FFAB" w14:textId="77777777" w:rsidR="00215D52" w:rsidRDefault="00215D52" w:rsidP="00215D52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In-Seat Service: </w:t>
      </w:r>
    </w:p>
    <w:p w14:paraId="12C9E4FE" w14:textId="77777777" w:rsidR="00215D52" w:rsidRDefault="00215D52" w:rsidP="00215D52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Pre-Booking for Concessions: </w:t>
      </w:r>
    </w:p>
    <w:p w14:paraId="66629BA5" w14:textId="77777777" w:rsidR="00215D52" w:rsidRDefault="00215D52" w:rsidP="00215D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3. Predictive Analytics for Movie Preferences</w:t>
      </w:r>
    </w:p>
    <w:p w14:paraId="6FF9EBB2" w14:textId="77777777" w:rsidR="00215D52" w:rsidRDefault="00215D52" w:rsidP="00215D52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Mood-Based Recommendations: </w:t>
      </w:r>
    </w:p>
    <w:p w14:paraId="61D3F4F0" w14:textId="77777777" w:rsidR="00215D52" w:rsidRDefault="00215D52" w:rsidP="00215D52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Context-Aware Recommendations: </w:t>
      </w:r>
    </w:p>
    <w:p w14:paraId="1B687CF9" w14:textId="77777777" w:rsidR="00215D52" w:rsidRDefault="00215D52" w:rsidP="00215D5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F72C8" w14:textId="385B9E85" w:rsidR="00215D52" w:rsidRDefault="00215D52" w:rsidP="00215D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Technologies in machine learning can be implemented as </w:t>
      </w:r>
    </w:p>
    <w:p w14:paraId="2103323B" w14:textId="77777777" w:rsidR="00215D52" w:rsidRDefault="00215D52" w:rsidP="00215D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Personalized Movie Recommendations</w:t>
      </w:r>
    </w:p>
    <w:p w14:paraId="12AAD787" w14:textId="77777777" w:rsidR="00215D52" w:rsidRDefault="00215D52" w:rsidP="00215D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Collaborative Filtering:</w:t>
      </w:r>
    </w:p>
    <w:p w14:paraId="3F1B2491" w14:textId="77777777" w:rsidR="00215D52" w:rsidRDefault="00215D52" w:rsidP="00215D52">
      <w:pPr>
        <w:numPr>
          <w:ilvl w:val="0"/>
          <w:numId w:val="40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User-Based Collaborative Filtering:</w:t>
      </w:r>
    </w:p>
    <w:p w14:paraId="0F56B64E" w14:textId="77777777" w:rsidR="00215D52" w:rsidRDefault="00215D52" w:rsidP="00215D52">
      <w:pPr>
        <w:numPr>
          <w:ilvl w:val="0"/>
          <w:numId w:val="40"/>
        </w:numPr>
        <w:spacing w:before="0"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Item-Based Collaborative Filtering: </w:t>
      </w:r>
    </w:p>
    <w:p w14:paraId="0C9C89D5" w14:textId="77777777" w:rsidR="00215D52" w:rsidRDefault="00215D52" w:rsidP="00215D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Content-Based Filtering:</w:t>
      </w:r>
    </w:p>
    <w:p w14:paraId="6C606C65" w14:textId="77777777" w:rsidR="00215D52" w:rsidRDefault="00215D52" w:rsidP="00215D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2. Customer Sentiment Analysis</w:t>
      </w:r>
    </w:p>
    <w:p w14:paraId="4A2B4B7D" w14:textId="77777777" w:rsidR="00215D52" w:rsidRDefault="00215D52" w:rsidP="00215D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Sentiment Analysis:</w:t>
      </w:r>
    </w:p>
    <w:p w14:paraId="79FBCA5B" w14:textId="77777777" w:rsidR="00215D52" w:rsidRDefault="00215D52" w:rsidP="00215D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3. Chatbots for Customer Support</w:t>
      </w:r>
    </w:p>
    <w:p w14:paraId="4B8EFDFE" w14:textId="77777777" w:rsidR="00215D52" w:rsidRDefault="00215D52" w:rsidP="00215D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Natural Language Processing (NLP)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</w:p>
    <w:p w14:paraId="47B2D9B5" w14:textId="77777777" w:rsidR="00215D52" w:rsidRDefault="00215D52" w:rsidP="00215D52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Implement chatbots to assist customers with booking tickets, answering queries, and providing recommendations.</w:t>
      </w:r>
    </w:p>
    <w:p w14:paraId="3356C5D4" w14:textId="1166D55C" w:rsidR="00215D52" w:rsidRDefault="00215D52" w:rsidP="00215D52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Technology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 Rasa, Dialog</w:t>
      </w:r>
      <w:r w:rsidR="001F785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flow, Microsoft Bot Framework.</w:t>
      </w:r>
    </w:p>
    <w:p w14:paraId="22F01E06" w14:textId="77777777" w:rsidR="00215D52" w:rsidRDefault="00215D52" w:rsidP="00215D52"/>
    <w:p w14:paraId="098BB476" w14:textId="77777777" w:rsidR="00076E97" w:rsidRDefault="00076E97"/>
    <w:p w14:paraId="4F96CE0F" w14:textId="77777777" w:rsidR="00076E97" w:rsidRDefault="00076E97"/>
    <w:p w14:paraId="676C0251" w14:textId="77777777" w:rsidR="00076E97" w:rsidRDefault="00076E97"/>
    <w:p w14:paraId="35A1DAB5" w14:textId="77777777" w:rsidR="00076E97" w:rsidRDefault="00076E97"/>
    <w:p w14:paraId="1D502035" w14:textId="77777777" w:rsidR="00076E97" w:rsidRDefault="00076E97"/>
    <w:p w14:paraId="25F04B8D" w14:textId="77777777" w:rsidR="00076E97" w:rsidRDefault="00076E97"/>
    <w:p w14:paraId="0E8F1FD7" w14:textId="77777777" w:rsidR="00076E97" w:rsidRDefault="00076E97"/>
    <w:p w14:paraId="23C536C0" w14:textId="77777777" w:rsidR="00076E97" w:rsidRDefault="00076E97"/>
    <w:p w14:paraId="5FD22DB4" w14:textId="77777777" w:rsidR="00076E97" w:rsidRDefault="00076E97"/>
    <w:p w14:paraId="1D3036F2" w14:textId="77777777" w:rsidR="00076E97" w:rsidRDefault="00076E97"/>
    <w:p w14:paraId="5DB8B29C" w14:textId="77777777" w:rsidR="00076E97" w:rsidRDefault="00076E97"/>
    <w:p w14:paraId="11A8FC91" w14:textId="77777777" w:rsidR="00076E97" w:rsidRDefault="00076E97"/>
    <w:p w14:paraId="1AEDFDC0" w14:textId="77777777" w:rsidR="00076E97" w:rsidRDefault="00076E97"/>
    <w:p w14:paraId="372C75A2" w14:textId="77777777" w:rsidR="00076E97" w:rsidRDefault="00076E97"/>
    <w:p w14:paraId="3FA99B3F" w14:textId="77777777" w:rsidR="00076E97" w:rsidRDefault="00076E97"/>
    <w:p w14:paraId="68B5A018" w14:textId="77777777" w:rsidR="00076E97" w:rsidRDefault="00076E97"/>
    <w:p w14:paraId="1ACB9B41" w14:textId="77777777" w:rsidR="00076E97" w:rsidRDefault="00076E97"/>
    <w:p w14:paraId="100FBA9F" w14:textId="77777777" w:rsidR="00076E97" w:rsidRDefault="00076E97"/>
    <w:sectPr w:rsidR="00076E97" w:rsidSect="00076E97">
      <w:headerReference w:type="default" r:id="rId13"/>
      <w:footerReference w:type="default" r:id="rId14"/>
      <w:pgSz w:w="12240" w:h="15840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345C58" w14:textId="77777777" w:rsidR="00977B88" w:rsidRDefault="00977B88">
      <w:pPr>
        <w:spacing w:line="240" w:lineRule="auto"/>
      </w:pPr>
      <w:r>
        <w:separator/>
      </w:r>
    </w:p>
  </w:endnote>
  <w:endnote w:type="continuationSeparator" w:id="0">
    <w:p w14:paraId="0708D109" w14:textId="77777777" w:rsidR="00977B88" w:rsidRDefault="00977B88">
      <w:pPr>
        <w:spacing w:line="240" w:lineRule="auto"/>
      </w:pPr>
      <w:r>
        <w:continuationSeparator/>
      </w:r>
    </w:p>
  </w:endnote>
  <w:endnote w:type="continuationNotice" w:id="1">
    <w:p w14:paraId="7EF6C704" w14:textId="77777777" w:rsidR="00977B88" w:rsidRDefault="00977B88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02186409"/>
      <w:docPartObj>
        <w:docPartGallery w:val="Page Numbers (Bottom of Page)"/>
        <w:docPartUnique/>
      </w:docPartObj>
    </w:sdtPr>
    <w:sdtContent>
      <w:p w14:paraId="275F8987" w14:textId="77777777" w:rsidR="005C6D45" w:rsidRDefault="0039035C">
        <w:pPr>
          <w:pStyle w:val="Footer"/>
          <w:jc w:val="right"/>
        </w:pPr>
        <w:r w:rsidRPr="00F74B6E">
          <w:rPr>
            <w:noProof/>
            <w:lang w:val="en-IN" w:eastAsia="en-IN" w:bidi="ml-IN"/>
          </w:rPr>
          <w:drawing>
            <wp:anchor distT="0" distB="0" distL="114300" distR="114300" simplePos="0" relativeHeight="251659264" behindDoc="0" locked="0" layoutInCell="1" allowOverlap="1" wp14:anchorId="76A6CA78" wp14:editId="1B2A96EF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2527300" cy="571239"/>
              <wp:effectExtent l="0" t="0" r="6350" b="635"/>
              <wp:wrapNone/>
              <wp:docPr id="4" name="Picture 4" descr="D:\Downloads\mca_logo (1)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D:\Downloads\mca_logo (1)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27300" cy="571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2F25A8">
          <w:t xml:space="preserve">Page | </w:t>
        </w:r>
        <w:r w:rsidR="002F25A8">
          <w:fldChar w:fldCharType="begin"/>
        </w:r>
        <w:r w:rsidR="002F25A8">
          <w:instrText xml:space="preserve"> PAGE   \* MERGEFORMAT </w:instrText>
        </w:r>
        <w:r w:rsidR="002F25A8">
          <w:fldChar w:fldCharType="separate"/>
        </w:r>
        <w:r>
          <w:rPr>
            <w:noProof/>
          </w:rPr>
          <w:t>3</w:t>
        </w:r>
        <w:r w:rsidR="002F25A8">
          <w:rPr>
            <w:noProof/>
          </w:rPr>
          <w:fldChar w:fldCharType="end"/>
        </w:r>
        <w:r w:rsidR="002F25A8">
          <w:t xml:space="preserve"> </w:t>
        </w:r>
      </w:p>
    </w:sdtContent>
  </w:sdt>
  <w:p w14:paraId="172BB578" w14:textId="77777777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F8C871" w14:textId="77777777" w:rsidR="00977B88" w:rsidRDefault="00977B88">
      <w:pPr>
        <w:spacing w:line="240" w:lineRule="auto"/>
      </w:pPr>
      <w:r>
        <w:separator/>
      </w:r>
    </w:p>
  </w:footnote>
  <w:footnote w:type="continuationSeparator" w:id="0">
    <w:p w14:paraId="5520A753" w14:textId="77777777" w:rsidR="00977B88" w:rsidRDefault="00977B88">
      <w:pPr>
        <w:spacing w:line="240" w:lineRule="auto"/>
      </w:pPr>
      <w:r>
        <w:continuationSeparator/>
      </w:r>
    </w:p>
  </w:footnote>
  <w:footnote w:type="continuationNotice" w:id="1">
    <w:p w14:paraId="4320182A" w14:textId="77777777" w:rsidR="00977B88" w:rsidRDefault="00977B88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D9770F" w14:textId="391D91B0" w:rsidR="0039035C" w:rsidRDefault="0039035C" w:rsidP="0039035C">
    <w:pPr>
      <w:pStyle w:val="Header"/>
      <w:jc w:val="right"/>
    </w:pPr>
    <w:r>
      <w:t>AJC20MCA-I0</w:t>
    </w:r>
    <w:r w:rsidR="00215D52">
      <w:t>5</w:t>
    </w:r>
    <w:r>
      <w:t xml:space="preserve">4 </w:t>
    </w:r>
    <w:r w:rsidR="00215D52">
      <w:t>TANSYA BABU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A3248B1"/>
    <w:multiLevelType w:val="multilevel"/>
    <w:tmpl w:val="04A22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363543"/>
    <w:multiLevelType w:val="multilevel"/>
    <w:tmpl w:val="F304A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F40738"/>
    <w:multiLevelType w:val="multilevel"/>
    <w:tmpl w:val="1A360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E8086E"/>
    <w:multiLevelType w:val="multilevel"/>
    <w:tmpl w:val="08DC2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9C094A"/>
    <w:multiLevelType w:val="multilevel"/>
    <w:tmpl w:val="2FA8B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7B3F52"/>
    <w:multiLevelType w:val="multilevel"/>
    <w:tmpl w:val="C9E25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EB5B63"/>
    <w:multiLevelType w:val="multilevel"/>
    <w:tmpl w:val="6DB8A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3B55EB"/>
    <w:multiLevelType w:val="multilevel"/>
    <w:tmpl w:val="C5329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4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687867">
    <w:abstractNumId w:val="23"/>
  </w:num>
  <w:num w:numId="2" w16cid:durableId="381253008">
    <w:abstractNumId w:val="23"/>
    <w:lvlOverride w:ilvl="0">
      <w:startOverride w:val="1"/>
    </w:lvlOverride>
  </w:num>
  <w:num w:numId="3" w16cid:durableId="1591964517">
    <w:abstractNumId w:val="23"/>
  </w:num>
  <w:num w:numId="4" w16cid:durableId="770735790">
    <w:abstractNumId w:val="23"/>
    <w:lvlOverride w:ilvl="0">
      <w:startOverride w:val="1"/>
    </w:lvlOverride>
  </w:num>
  <w:num w:numId="5" w16cid:durableId="1633169698">
    <w:abstractNumId w:val="8"/>
  </w:num>
  <w:num w:numId="6" w16cid:durableId="1326939169">
    <w:abstractNumId w:val="23"/>
    <w:lvlOverride w:ilvl="0">
      <w:startOverride w:val="1"/>
    </w:lvlOverride>
  </w:num>
  <w:num w:numId="7" w16cid:durableId="189990025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08834894">
    <w:abstractNumId w:val="10"/>
  </w:num>
  <w:num w:numId="9" w16cid:durableId="76916252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115093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46000698">
    <w:abstractNumId w:val="7"/>
  </w:num>
  <w:num w:numId="12" w16cid:durableId="1888099390">
    <w:abstractNumId w:val="6"/>
  </w:num>
  <w:num w:numId="13" w16cid:durableId="1210996136">
    <w:abstractNumId w:val="5"/>
  </w:num>
  <w:num w:numId="14" w16cid:durableId="986784917">
    <w:abstractNumId w:val="4"/>
  </w:num>
  <w:num w:numId="15" w16cid:durableId="202255312">
    <w:abstractNumId w:val="3"/>
  </w:num>
  <w:num w:numId="16" w16cid:durableId="128524454">
    <w:abstractNumId w:val="2"/>
  </w:num>
  <w:num w:numId="17" w16cid:durableId="1608925813">
    <w:abstractNumId w:val="1"/>
  </w:num>
  <w:num w:numId="18" w16cid:durableId="895428805">
    <w:abstractNumId w:val="0"/>
  </w:num>
  <w:num w:numId="19" w16cid:durableId="1338575693">
    <w:abstractNumId w:val="24"/>
  </w:num>
  <w:num w:numId="20" w16cid:durableId="141579996">
    <w:abstractNumId w:val="9"/>
  </w:num>
  <w:num w:numId="21" w16cid:durableId="478116228">
    <w:abstractNumId w:val="22"/>
  </w:num>
  <w:num w:numId="22" w16cid:durableId="1579706442">
    <w:abstractNumId w:val="21"/>
  </w:num>
  <w:num w:numId="23" w16cid:durableId="2019623394">
    <w:abstractNumId w:val="19"/>
  </w:num>
  <w:num w:numId="24" w16cid:durableId="1611156812">
    <w:abstractNumId w:val="17"/>
  </w:num>
  <w:num w:numId="25" w16cid:durableId="52490272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17082698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64759157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76534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03367895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72532374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38768476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83179809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17718680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36887566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98581729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954865950">
    <w:abstractNumId w:val="18"/>
  </w:num>
  <w:num w:numId="37" w16cid:durableId="1549995266">
    <w:abstractNumId w:val="13"/>
  </w:num>
  <w:num w:numId="38" w16cid:durableId="5792268">
    <w:abstractNumId w:val="11"/>
  </w:num>
  <w:num w:numId="39" w16cid:durableId="1000042467">
    <w:abstractNumId w:val="16"/>
  </w:num>
  <w:num w:numId="40" w16cid:durableId="868225265">
    <w:abstractNumId w:val="12"/>
  </w:num>
  <w:num w:numId="41" w16cid:durableId="104629559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E97"/>
    <w:rsid w:val="00016748"/>
    <w:rsid w:val="0002523F"/>
    <w:rsid w:val="0006567E"/>
    <w:rsid w:val="000760DB"/>
    <w:rsid w:val="00076E97"/>
    <w:rsid w:val="000F00E7"/>
    <w:rsid w:val="00136AEC"/>
    <w:rsid w:val="0016766E"/>
    <w:rsid w:val="00170063"/>
    <w:rsid w:val="00175643"/>
    <w:rsid w:val="001B2338"/>
    <w:rsid w:val="001F7852"/>
    <w:rsid w:val="002061A9"/>
    <w:rsid w:val="00215D52"/>
    <w:rsid w:val="00217B64"/>
    <w:rsid w:val="00235579"/>
    <w:rsid w:val="00257FAA"/>
    <w:rsid w:val="00263938"/>
    <w:rsid w:val="002E78EB"/>
    <w:rsid w:val="002F25A8"/>
    <w:rsid w:val="0031423D"/>
    <w:rsid w:val="003407A9"/>
    <w:rsid w:val="00340DC9"/>
    <w:rsid w:val="00350BD5"/>
    <w:rsid w:val="0039035C"/>
    <w:rsid w:val="003A7B38"/>
    <w:rsid w:val="00405C13"/>
    <w:rsid w:val="00444F02"/>
    <w:rsid w:val="00456B30"/>
    <w:rsid w:val="00490CC6"/>
    <w:rsid w:val="004F05F9"/>
    <w:rsid w:val="00543495"/>
    <w:rsid w:val="005509B2"/>
    <w:rsid w:val="005540B8"/>
    <w:rsid w:val="005556DB"/>
    <w:rsid w:val="0058175E"/>
    <w:rsid w:val="005C6D45"/>
    <w:rsid w:val="005D58F7"/>
    <w:rsid w:val="00617D63"/>
    <w:rsid w:val="00643D1A"/>
    <w:rsid w:val="00674588"/>
    <w:rsid w:val="006A3780"/>
    <w:rsid w:val="006A7B57"/>
    <w:rsid w:val="006D44C5"/>
    <w:rsid w:val="00713672"/>
    <w:rsid w:val="0073562D"/>
    <w:rsid w:val="007927CB"/>
    <w:rsid w:val="00797C16"/>
    <w:rsid w:val="007B07DE"/>
    <w:rsid w:val="008270A2"/>
    <w:rsid w:val="00853F77"/>
    <w:rsid w:val="00885CE1"/>
    <w:rsid w:val="008907FF"/>
    <w:rsid w:val="008B696C"/>
    <w:rsid w:val="008B6BEE"/>
    <w:rsid w:val="008C2071"/>
    <w:rsid w:val="008F1C71"/>
    <w:rsid w:val="008F78D7"/>
    <w:rsid w:val="009200C1"/>
    <w:rsid w:val="0092197E"/>
    <w:rsid w:val="00975787"/>
    <w:rsid w:val="00977B88"/>
    <w:rsid w:val="00980085"/>
    <w:rsid w:val="00997127"/>
    <w:rsid w:val="009D216F"/>
    <w:rsid w:val="009D3248"/>
    <w:rsid w:val="00A65E8A"/>
    <w:rsid w:val="00A87896"/>
    <w:rsid w:val="00AC1EE7"/>
    <w:rsid w:val="00B650C6"/>
    <w:rsid w:val="00B9595F"/>
    <w:rsid w:val="00BA63C2"/>
    <w:rsid w:val="00BC6939"/>
    <w:rsid w:val="00BE1875"/>
    <w:rsid w:val="00BE45C8"/>
    <w:rsid w:val="00BF2331"/>
    <w:rsid w:val="00BF7463"/>
    <w:rsid w:val="00C30889"/>
    <w:rsid w:val="00C90A2E"/>
    <w:rsid w:val="00CC5861"/>
    <w:rsid w:val="00CE202C"/>
    <w:rsid w:val="00D30B81"/>
    <w:rsid w:val="00D3649E"/>
    <w:rsid w:val="00D65327"/>
    <w:rsid w:val="00DB2DEB"/>
    <w:rsid w:val="00DE259D"/>
    <w:rsid w:val="00DF0FDA"/>
    <w:rsid w:val="00E142DA"/>
    <w:rsid w:val="00E16F51"/>
    <w:rsid w:val="00EB0B6E"/>
    <w:rsid w:val="00EE70C1"/>
    <w:rsid w:val="00F169E1"/>
    <w:rsid w:val="00F74B6E"/>
    <w:rsid w:val="00F77B79"/>
    <w:rsid w:val="00F866A8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340FCB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customStyle="1" w:styleId="UnresolvedMention1">
    <w:name w:val="Unresolved Mention1"/>
    <w:basedOn w:val="DefaultParagraphFont"/>
    <w:uiPriority w:val="99"/>
    <w:unhideWhenUsed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  <w:style w:type="character" w:customStyle="1" w:styleId="NoSpacingChar">
    <w:name w:val="No Spacing Char"/>
    <w:basedOn w:val="DefaultParagraphFont"/>
    <w:link w:val="NoSpacing"/>
    <w:uiPriority w:val="1"/>
    <w:rsid w:val="00076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num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Associate Professor
Department of Computer Applications</Abstract>
  <CompanyAddress/>
  <CompanyPhone/>
  <CompanyFax/>
  <CompanyEmail>Register Number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7BFF8C-E130-4894-9452-D4F1B5684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</Template>
  <TotalTime>0</TotalTime>
  <Pages>4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INSTHELPER</vt:lpstr>
    </vt:vector>
  </TitlesOfParts>
  <Company/>
  <LinksUpToDate>false</LinksUpToDate>
  <CharactersWithSpaces>1868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INSTHELPER</dc:title>
  <dc:subject>20INMCA509 - Mini Project 2</dc:subject>
  <dc:creator/>
  <cp:keywords/>
  <dc:description/>
  <cp:lastModifiedBy/>
  <cp:revision>1</cp:revision>
  <dcterms:created xsi:type="dcterms:W3CDTF">2024-06-14T12:13:00Z</dcterms:created>
  <dcterms:modified xsi:type="dcterms:W3CDTF">2024-06-14T12:14:00Z</dcterms:modified>
</cp:coreProperties>
</file>